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rPr/>
      </w:pPr>
      <w:r>
        <w:rPr/>
        <w:t>Projekt: Kilter-Grade-Estimator</w:t>
      </w:r>
    </w:p>
    <w:p>
      <w:pPr>
        <w:pStyle w:val="Normal"/>
        <w:rPr/>
      </w:pPr>
      <w:r>
        <w:rPr/>
        <w:t>Pascal Lüscher</w:t>
      </w:r>
    </w:p>
    <w:p>
      <w:pPr>
        <w:pStyle w:val="Normal"/>
        <w:rPr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674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Ausgangslage</w:t>
      </w:r>
    </w:p>
    <w:p>
      <w:pPr>
        <w:pStyle w:val="Normal"/>
        <w:rPr/>
      </w:pPr>
      <w:r>
        <w:rPr/>
        <w:t xml:space="preserve">Es gibt das Kilter-Board, eine Boulder-Wand mit fixen Griffen. Benutzer können Routen der Datenbank hinzufügen und diese nach ihrer Schwierigkeit bewerten. Das Board kann im Winkel verstellt werden (zwischen 0° Senkrecht und ~70°, je nach installation, fast Horizontal). </w:t>
      </w:r>
    </w:p>
    <w:p>
      <w:pPr>
        <w:pStyle w:val="Normal"/>
        <w:rPr/>
      </w:pPr>
      <w:r>
        <w:rPr/>
        <w:t>Der Schwierigkeitsgrad ist subjektiv und kann von jedem Kletterer eingereicht werden. Aktuell wird der Durchschnitt aller eingaben als tatsächlichen Schwierigkeitsgrad angenommen.</w:t>
      </w:r>
    </w:p>
    <w:p>
      <w:pPr>
        <w:pStyle w:val="Normal"/>
        <w:rPr>
          <w:b/>
          <w:bCs/>
        </w:rPr>
      </w:pPr>
      <w:r>
        <w:rPr>
          <w:b/>
          <w:bCs/>
        </w:rPr>
        <w:t>Ziel der Arbeit</w:t>
      </w:r>
    </w:p>
    <w:p>
      <w:pPr>
        <w:pStyle w:val="Normal"/>
        <w:rPr/>
      </w:pPr>
      <w:r>
        <w:rPr/>
        <w:t>Wenn man eine neue Route erstellt, soll man einen Schwierigkeitsgrad vorgeschlagen bekommen.</w:t>
      </w:r>
    </w:p>
    <w:p>
      <w:pPr>
        <w:pStyle w:val="Normal"/>
        <w:rPr>
          <w:b/>
          <w:bCs/>
        </w:rPr>
      </w:pPr>
      <w:r>
        <w:rPr>
          <w:b/>
          <w:bCs/>
        </w:rPr>
        <w:t>Problemstellung</w:t>
      </w:r>
    </w:p>
    <w:p>
      <w:pPr>
        <w:pStyle w:val="Normal"/>
        <w:rPr/>
      </w:pPr>
      <w:r>
        <w:rPr/>
        <w:t xml:space="preserve">Die Datenerhebung habe ich bereits durch das Crawler der Webseite </w:t>
      </w:r>
      <w:hyperlink r:id="rId3">
        <w:r>
          <w:rPr>
            <w:rStyle w:val="Hyperlink"/>
          </w:rPr>
          <w:t>https://kilterboard.app/</w:t>
        </w:r>
      </w:hyperlink>
      <w:r>
        <w:rPr/>
        <w:t xml:space="preserve">  gemacht. Alle ~24000 Routen sind als JSON abgespeichert.</w:t>
      </w:r>
    </w:p>
    <w:p>
      <w:pPr>
        <w:pStyle w:val="Normal"/>
        <w:rPr/>
      </w:pPr>
      <w:r>
        <w:rPr/>
        <w:t>Der Fokus der Arbeit liegt auf der Datenaufbereitung (Zusammenhänge erkennen, ausmisten von Outliers etc.) und der Entwicklung eines Modelles welches für eine neue Route den Schwierigkeitsgrad bewerten kann. Die Visualisierung / Eingabe wird rudimentär gehalten.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spacing w:before="0" w:after="160"/>
        <w:rPr/>
      </w:pPr>
      <w:r>
        <w:rPr/>
        <w:t>Das Projekt ist aus privatem Interesse, alle findings und der Code (ohne Daten) wird öffentlich via Github zur Verfügung gestellt.</w:t>
      </w:r>
    </w:p>
    <w:sectPr>
      <w:headerReference w:type="default" r:id="rId4"/>
      <w:footerReference w:type="default" r:id="rId5"/>
      <w:type w:val="nextPage"/>
      <w:pgSz w:w="11906" w:h="16838"/>
      <w:pgMar w:left="1417" w:right="1417" w:gutter="0" w:header="708" w:top="1417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072" w:type="dxa"/>
      <w:jc w:val="left"/>
      <w:tblInd w:w="0" w:type="dxa"/>
      <w:tblLayout w:type="fixed"/>
      <w:tblCellMar>
        <w:top w:w="15" w:type="dxa"/>
        <w:left w:w="15" w:type="dxa"/>
        <w:bottom w:w="15" w:type="dxa"/>
        <w:right w:w="15" w:type="dxa"/>
      </w:tblCellMar>
      <w:tblLook w:val="04a0" w:noHBand="0" w:noVBand="1" w:firstColumn="1" w:lastRow="0" w:lastColumn="0" w:firstRow="1"/>
    </w:tblPr>
    <w:tblGrid>
      <w:gridCol w:w="2875"/>
      <w:gridCol w:w="1901"/>
      <w:gridCol w:w="1776"/>
      <w:gridCol w:w="2519"/>
    </w:tblGrid>
    <w:tr>
      <w:trPr/>
      <w:tc>
        <w:tcPr>
          <w:tcW w:w="2875" w:type="dxa"/>
          <w:tcBorders/>
        </w:tcPr>
        <w:p>
          <w:pPr>
            <w:pStyle w:val="Footerdetails"/>
            <w:rPr>
              <w:sz w:val="24"/>
              <w:szCs w:val="24"/>
            </w:rPr>
          </w:pPr>
          <w:r>
            <w:rPr/>
            <w:t>Weiterbildung Data Science</w:t>
            <w:br/>
          </w:r>
          <w:r>
            <w:rPr>
              <w:szCs w:val="24"/>
            </w:rPr>
            <w:t>FHNW Hochschule für Technik</w:t>
          </w:r>
        </w:p>
      </w:tc>
      <w:tc>
        <w:tcPr>
          <w:tcW w:w="1901" w:type="dxa"/>
          <w:tcBorders/>
        </w:tcPr>
        <w:p>
          <w:pPr>
            <w:pStyle w:val="Footerdetails"/>
            <w:rPr/>
          </w:pPr>
          <w:r>
            <w:rPr/>
            <w:t>Bahnhofstrasse 5</w:t>
            <w:br/>
            <w:t>5210 Windisch</w:t>
          </w:r>
        </w:p>
      </w:tc>
      <w:tc>
        <w:tcPr>
          <w:tcW w:w="1776" w:type="dxa"/>
          <w:tcBorders/>
        </w:tcPr>
        <w:p>
          <w:pPr>
            <w:pStyle w:val="Footerdetails"/>
            <w:rPr/>
          </w:pPr>
          <w:r>
            <w:rPr/>
            <w:t>T +41 56 202 99 55</w:t>
          </w:r>
        </w:p>
      </w:tc>
      <w:tc>
        <w:tcPr>
          <w:tcW w:w="2519" w:type="dxa"/>
          <w:tcBorders/>
        </w:tcPr>
        <w:p>
          <w:pPr>
            <w:pStyle w:val="Footerdetails"/>
            <w:rPr/>
          </w:pPr>
          <w:r>
            <w:rPr/>
            <w:t>Michael Henninger</w:t>
            <w:br/>
          </w:r>
          <w:hyperlink r:id="rId1">
            <w:r>
              <w:rPr>
                <w:rStyle w:val="Hyperlink"/>
              </w:rPr>
              <w:t>michael.henninger@fhnw.ch</w:t>
            </w:r>
          </w:hyperlink>
        </w:p>
      </w:tc>
    </w:tr>
  </w:tbl>
  <w:p>
    <w:pPr>
      <w:pStyle w:val="Footer"/>
      <w:rPr>
        <w:sz w:val="2"/>
        <w:szCs w:val="2"/>
      </w:rPr>
    </w:pPr>
    <w:r>
      <w:rPr>
        <w:sz w:val="2"/>
        <w:szCs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right" w:pos="9354" w:leader="none"/>
        <w:tab w:val="right" w:pos="9720" w:leader="none"/>
      </w:tabs>
      <w:ind w:hanging="378"/>
      <w:rPr>
        <w:lang w:val="en-GB"/>
      </w:rPr>
    </w:pPr>
    <w:sdt>
      <w:sdtPr>
        <w:placeholder>
          <w:docPart w:val="2DBFFFD5D2A6455185A4A24FC71648CC"/>
        </w:placeholder>
        <w15:color w:val="000000"/>
        <w:alias w:val="Logo (Gesperrt)"/>
        <w:tag w:val="officeatworkDocumentPart: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"/>
        <w:id w:val="664133293"/>
        <w:lock w:val="contentLocked"/>
      </w:sdtPr>
      <w:sdtContent>
        <w:r>
          <w:rPr/>
        </w:r>
        <w:r>
          <w:rPr/>
          <w:drawing>
            <wp:inline distT="0" distB="0" distL="0" distR="0">
              <wp:extent cx="2328545" cy="362585"/>
              <wp:effectExtent l="0" t="0" r="0" b="0"/>
              <wp:docPr id="2" name="Grafik 2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Grafik 2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28545" cy="362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/>
        </w:r>
      </w:sdtContent>
    </w:sdt>
    <w:r>
      <w:rPr>
        <w:lang w:val="en-US"/>
      </w:rPr>
      <w:tab/>
    </w:r>
    <w:sdt>
      <w:sdtPr>
        <w:placeholder>
          <w:docPart w:val="88EFC69346CC4E17A572B67D2C8C0EB9"/>
        </w:placeholder>
        <w:alias w:val="Zusatz-Logo (Gesperrt)"/>
        <w:tag w:val="officeatworkDocumentPart: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"/>
        <w:id w:val="1975319663"/>
        <w:lock w:val="contentLocked"/>
        <w:showingPlcHdr/>
      </w:sdtPr>
      <w:sdtContent>
        <w:r>
          <w:rPr>
            <w:lang w:val="en-US"/>
          </w:rPr>
        </w:r>
        <w:r>
          <w:rPr>
            <w:rStyle w:val="PlaceholderText"/>
          </w:rPr>
          <w:t>​</w:t>
        </w:r>
      </w:sdtContent>
    </w:sdt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39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CH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CH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CH" w:eastAsia="en-US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1d7c2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pfzeileZchn" w:customStyle="1">
    <w:name w:val="Kopfzeile Zchn"/>
    <w:basedOn w:val="DefaultParagraphFont"/>
    <w:link w:val="Header"/>
    <w:uiPriority w:val="99"/>
    <w:qFormat/>
    <w:rsid w:val="006a3c4c"/>
    <w:rPr/>
  </w:style>
  <w:style w:type="character" w:styleId="FuzeileZchn" w:customStyle="1">
    <w:name w:val="Fußzeile Zchn"/>
    <w:basedOn w:val="DefaultParagraphFont"/>
    <w:link w:val="Footer"/>
    <w:uiPriority w:val="99"/>
    <w:qFormat/>
    <w:rsid w:val="006a3c4c"/>
    <w:rPr/>
  </w:style>
  <w:style w:type="character" w:styleId="PlaceholderText">
    <w:name w:val="Placeholder Text"/>
    <w:basedOn w:val="DefaultParagraphFont"/>
    <w:uiPriority w:val="99"/>
    <w:semiHidden/>
    <w:qFormat/>
    <w:rsid w:val="006a3c4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a3c4c"/>
    <w:rPr>
      <w:color w:val="auto"/>
      <w:u w:val="single"/>
    </w:rPr>
  </w:style>
  <w:style w:type="character" w:styleId="Berschrift1Zchn" w:customStyle="1">
    <w:name w:val="Überschrift 1 Zchn"/>
    <w:basedOn w:val="DefaultParagraphFont"/>
    <w:link w:val="Heading1"/>
    <w:uiPriority w:val="9"/>
    <w:qFormat/>
    <w:rsid w:val="001d7c29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6a3c4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uzeileZchn"/>
    <w:uiPriority w:val="99"/>
    <w:unhideWhenUsed/>
    <w:rsid w:val="006a3c4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details" w:customStyle="1">
    <w:name w:val="footerdetails"/>
    <w:basedOn w:val="Normal"/>
    <w:qFormat/>
    <w:rsid w:val="006a3c4c"/>
    <w:pPr>
      <w:spacing w:lineRule="auto" w:line="240" w:before="0" w:after="0"/>
    </w:pPr>
    <w:rPr>
      <w:rFonts w:ascii="Arial" w:hAnsi="Arial"/>
      <w:sz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kilterboard.app/" TargetMode="Externa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glossaryDocument" Target="glossary/document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mailto:michael.henninger@fhnw.ch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BFFFD5D2A6455185A4A24FC71648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0AD95C1-2BD6-4D6A-9F3E-85E096DBBC90}"/>
      </w:docPartPr>
      <w:docPartBody>
        <w:p w:rsidR="003117FE" w:rsidRDefault="001C675F" w:rsidP="001C675F">
          <w:pPr>
            <w:pStyle w:val="2DBFFFD5D2A6455185A4A24FC71648CC"/>
          </w:pPr>
          <w:r w:rsidRPr="00986778">
            <w:rPr>
              <w:rStyle w:val="Platzhaltertext"/>
            </w:rPr>
            <w:t>​</w:t>
          </w:r>
        </w:p>
      </w:docPartBody>
    </w:docPart>
    <w:docPart>
      <w:docPartPr>
        <w:name w:val="88EFC69346CC4E17A572B67D2C8C0E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EC5EC3-534E-494A-AB6B-E9C98226F5F1}"/>
      </w:docPartPr>
      <w:docPartBody>
        <w:p w:rsidR="003117FE" w:rsidRDefault="001C675F" w:rsidP="001C675F">
          <w:pPr>
            <w:pStyle w:val="88EFC69346CC4E17A572B67D2C8C0EB9"/>
          </w:pPr>
          <w:r w:rsidRPr="00986778">
            <w:rPr>
              <w:rStyle w:val="Platzhaltertext"/>
            </w:rPr>
            <w:t>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75F"/>
    <w:rsid w:val="001C675F"/>
    <w:rsid w:val="003117FE"/>
    <w:rsid w:val="007970F3"/>
    <w:rsid w:val="00A4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C675F"/>
    <w:rPr>
      <w:color w:val="808080"/>
    </w:rPr>
  </w:style>
  <w:style w:type="paragraph" w:customStyle="1" w:styleId="2DBFFFD5D2A6455185A4A24FC71648CC">
    <w:name w:val="2DBFFFD5D2A6455185A4A24FC71648CC"/>
    <w:rsid w:val="001C675F"/>
  </w:style>
  <w:style w:type="paragraph" w:customStyle="1" w:styleId="88EFC69346CC4E17A572B67D2C8C0EB9">
    <w:name w:val="88EFC69346CC4E17A572B67D2C8C0EB9"/>
    <w:rsid w:val="001C67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09a4159-e274-4486-96ed-a63349e5eadb" xsi:nil="true"/>
    <lcf76f155ced4ddcb4097134ff3c332f xmlns="302012a6-52a6-48fd-98f8-bcac69d3341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E46F14BF23C4046AF1B9F18F804ECDB" ma:contentTypeVersion="10" ma:contentTypeDescription="Ein neues Dokument erstellen." ma:contentTypeScope="" ma:versionID="a07267a36f6e4146b3031121d8aeb1d4">
  <xsd:schema xmlns:xsd="http://www.w3.org/2001/XMLSchema" xmlns:xs="http://www.w3.org/2001/XMLSchema" xmlns:p="http://schemas.microsoft.com/office/2006/metadata/properties" xmlns:ns2="302012a6-52a6-48fd-98f8-bcac69d33413" xmlns:ns3="f09a4159-e274-4486-96ed-a63349e5eadb" targetNamespace="http://schemas.microsoft.com/office/2006/metadata/properties" ma:root="true" ma:fieldsID="fd860e68a384d8a048801ad2a8fd2886" ns2:_="" ns3:_="">
    <xsd:import namespace="302012a6-52a6-48fd-98f8-bcac69d33413"/>
    <xsd:import namespace="f09a4159-e274-4486-96ed-a63349e5ea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2012a6-52a6-48fd-98f8-bcac69d334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7873907d-d049-4c15-acb6-7b8f2d6df6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a4159-e274-4486-96ed-a63349e5ead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6084034-201d-4c31-ba10-41e053e427fd}" ma:internalName="TaxCatchAll" ma:showField="CatchAllData" ma:web="f09a4159-e274-4486-96ed-a63349e5ea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46D266-DBEA-4297-BB5C-0A313FCE5110}"/>
</file>

<file path=customXml/itemProps2.xml><?xml version="1.0" encoding="utf-8"?>
<ds:datastoreItem xmlns:ds="http://schemas.openxmlformats.org/officeDocument/2006/customXml" ds:itemID="{3B42A538-B212-482E-927F-2BD30D7AB9D6}"/>
</file>

<file path=customXml/itemProps3.xml><?xml version="1.0" encoding="utf-8"?>
<ds:datastoreItem xmlns:ds="http://schemas.openxmlformats.org/officeDocument/2006/customXml" ds:itemID="{57A43498-FAA8-4C55-823D-F62C8DCD21AD}"/>
</file>

<file path=docProps/app.xml><?xml version="1.0" encoding="utf-8"?>
<Properties xmlns="http://schemas.openxmlformats.org/officeDocument/2006/extended-properties" xmlns:vt="http://schemas.openxmlformats.org/officeDocument/2006/docPropsVTypes">
  <Template>Projektantrag.docx</Template>
  <TotalTime>16</TotalTime>
  <Application>LibreOffice/7.6.5.2$Linux_X86_64 LibreOffice_project/60$Build-2</Application>
  <AppVersion>15.0000</AppVersion>
  <Pages>1</Pages>
  <Words>174</Words>
  <Characters>1153</Characters>
  <CharactersWithSpaces>1319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2022-08-10T12:30:00Z</dcterms:created>
  <dc:creator>Michael Henninger</dc:creator>
  <dc:description/>
  <dc:language>en-US</dc:language>
  <cp:lastModifiedBy/>
  <dcterms:modified xsi:type="dcterms:W3CDTF">2024-03-21T18:26:40Z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0x010100EE46F14BF23C4046AF1B9F18F804ECDB</vt:lpwstr>
  </property>
  <property fmtid="{D5CDD505-2E9C-101B-9397-08002B2CF9AE}" pid="4" name="Order">
    <vt:r8>400</vt:r8>
  </property>
  <property fmtid="{D5CDD505-2E9C-101B-9397-08002B2CF9AE}" pid="5" name="TemplateUrl">
    <vt:lpwstr/>
  </property>
  <property fmtid="{D5CDD505-2E9C-101B-9397-08002B2CF9AE}" pid="6" name="TriggerFlowInfo">
    <vt:lpwstr/>
  </property>
  <property fmtid="{D5CDD505-2E9C-101B-9397-08002B2CF9AE}" pid="7" name="_ExtendedDescription">
    <vt:lpwstr/>
  </property>
  <property fmtid="{D5CDD505-2E9C-101B-9397-08002B2CF9AE}" pid="8" name="_SharedFileIndex">
    <vt:lpwstr/>
  </property>
  <property fmtid="{D5CDD505-2E9C-101B-9397-08002B2CF9AE}" pid="9" name="_SourceUrl">
    <vt:lpwstr/>
  </property>
  <property fmtid="{D5CDD505-2E9C-101B-9397-08002B2CF9AE}" pid="10" name="xd_ProgID">
    <vt:lpwstr/>
  </property>
  <property fmtid="{D5CDD505-2E9C-101B-9397-08002B2CF9AE}" pid="11" name="xd_Signature">
    <vt:bool>0</vt:bool>
  </property>
</Properties>
</file>